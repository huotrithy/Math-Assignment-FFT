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202DE8" w14:textId="2CF27667" w:rsidR="00080C97" w:rsidRDefault="00032490">
      <w:pPr>
        <w:pStyle w:val="NoSpacing"/>
      </w:pPr>
      <w:r>
        <w:t>Royal University of Phnom Penh</w:t>
      </w:r>
    </w:p>
    <w:p w14:paraId="158E074F" w14:textId="208203F3" w:rsidR="00080C97" w:rsidRDefault="00EF153C">
      <w:pPr>
        <w:pStyle w:val="NoSpacing"/>
      </w:pPr>
      <w:r>
        <w:t>VENG</w:t>
      </w:r>
      <w:r w:rsidRPr="00EF442C">
        <w:t xml:space="preserve"> </w:t>
      </w:r>
      <w:proofErr w:type="spellStart"/>
      <w:r w:rsidR="00EF442C" w:rsidRPr="00EF442C">
        <w:t>Sotheara</w:t>
      </w:r>
      <w:proofErr w:type="spellEnd"/>
      <w:r w:rsidR="00EF442C" w:rsidRPr="00EF442C">
        <w:t xml:space="preserve"> </w:t>
      </w:r>
    </w:p>
    <w:p w14:paraId="04BB1601" w14:textId="77777777" w:rsidR="00080C97" w:rsidRDefault="00EF442C">
      <w:pPr>
        <w:pStyle w:val="NoSpacing"/>
      </w:pPr>
      <w:r>
        <w:t>Math for Data Science</w:t>
      </w:r>
    </w:p>
    <w:p w14:paraId="1847CF9A" w14:textId="77777777" w:rsidR="007D4B2F" w:rsidRDefault="00EF442C">
      <w:pPr>
        <w:pStyle w:val="NoSpacing"/>
      </w:pPr>
      <w:r>
        <w:t>2026-Feb-11</w:t>
      </w:r>
    </w:p>
    <w:p w14:paraId="15F3F302" w14:textId="0536B999" w:rsidR="00080C97" w:rsidRDefault="00713002" w:rsidP="008566E6">
      <w:pPr>
        <w:pStyle w:val="Title"/>
        <w:spacing w:line="600" w:lineRule="auto"/>
      </w:pPr>
      <w:r>
        <w:t>Applications of Fast Fourier Transform</w:t>
      </w:r>
      <w:r w:rsidR="00EC2FE4">
        <w:t xml:space="preserve">: </w:t>
      </w:r>
      <w:r>
        <w:t>Audio de</w:t>
      </w:r>
      <w:r w:rsidR="00C368E8">
        <w:t>-</w:t>
      </w:r>
      <w:r>
        <w:t xml:space="preserve">noising and </w:t>
      </w:r>
      <w:r w:rsidR="00C368E8">
        <w:t>S</w:t>
      </w:r>
      <w:r>
        <w:t>peech enhancement</w:t>
      </w:r>
    </w:p>
    <w:p w14:paraId="30961BB6" w14:textId="77777777" w:rsidR="00C368E8" w:rsidRDefault="00713002" w:rsidP="00C368E8">
      <w:pPr>
        <w:pStyle w:val="ListParagraph"/>
        <w:numPr>
          <w:ilvl w:val="0"/>
          <w:numId w:val="18"/>
        </w:numPr>
      </w:pPr>
      <w:r>
        <w:t>Overview</w:t>
      </w:r>
    </w:p>
    <w:p w14:paraId="4653EA48" w14:textId="7106D6B8" w:rsidR="00C82EAB" w:rsidRDefault="00C368E8" w:rsidP="008566E6">
      <w:r>
        <w:t xml:space="preserve">Audio </w:t>
      </w:r>
      <w:proofErr w:type="spellStart"/>
      <w:r w:rsidRPr="00C368E8">
        <w:t>denoising</w:t>
      </w:r>
      <w:proofErr w:type="spellEnd"/>
      <w:r w:rsidRPr="00C368E8">
        <w:t xml:space="preserve"> is the process of removing unwanted noise or in</w:t>
      </w:r>
      <w:r>
        <w:t>terference from an audio signal</w:t>
      </w:r>
      <w:r w:rsidR="005F0513">
        <w:t xml:space="preserve"> </w:t>
      </w:r>
      <w:r w:rsidRPr="00C368E8">
        <w:t>to enhance its quality and clarity</w:t>
      </w:r>
      <w:r>
        <w:t xml:space="preserve">. </w:t>
      </w:r>
      <w:r w:rsidR="005F0513" w:rsidRPr="005F0513">
        <w:t>T</w:t>
      </w:r>
      <w:bookmarkStart w:id="0" w:name="_GoBack"/>
      <w:bookmarkEnd w:id="0"/>
      <w:r w:rsidR="005F0513" w:rsidRPr="005F0513">
        <w:t>his involves identifying and isolating noise components, often characterized by irregular or high-frequency elements, and filtering them out while preserving the integrity of the original sound</w:t>
      </w:r>
      <w:r w:rsidR="00C82EAB">
        <w:t>.</w:t>
      </w:r>
    </w:p>
    <w:p w14:paraId="2D803CA4" w14:textId="0322B0A0" w:rsidR="00F21BBF" w:rsidRDefault="00C82EAB" w:rsidP="00F21BBF">
      <w:r w:rsidRPr="00C82EAB">
        <w:t>The goal is to improve the listening experience and the accuracy of audio analysis and processing</w:t>
      </w:r>
      <w:r>
        <w:t xml:space="preserve">. It’s Important to filter out noise for High Fidelity Audio not just for listening but also for dataset creation for certain machine learning tasks. </w:t>
      </w:r>
      <w:proofErr w:type="spellStart"/>
      <w:r>
        <w:t>Denoising</w:t>
      </w:r>
      <w:proofErr w:type="spellEnd"/>
      <w:r>
        <w:t xml:space="preserve"> would ideally be a part of Data Cleaning step of the pipeline</w:t>
      </w:r>
      <w:r w:rsidR="008566E6">
        <w:br/>
      </w:r>
      <w:r w:rsidR="00F21BBF">
        <w:tab/>
      </w:r>
      <w:r w:rsidR="00F21BBF" w:rsidRPr="00F21BBF">
        <w:t>Voice with background noise refers to audio recordings where the primary speech is obscured by unwanted ambient sounds, such as traffic, chatter, or AC hum</w:t>
      </w:r>
      <w:r w:rsidR="00F21BBF">
        <w:t>.</w:t>
      </w:r>
    </w:p>
    <w:p w14:paraId="77122A81" w14:textId="223A5673" w:rsidR="008C1238" w:rsidRDefault="008C1238" w:rsidP="008C1238">
      <w:pPr>
        <w:ind w:firstLine="0"/>
      </w:pPr>
    </w:p>
    <w:p w14:paraId="33133246" w14:textId="77777777" w:rsidR="008C1238" w:rsidRDefault="008C1238" w:rsidP="008C1238">
      <w:pPr>
        <w:ind w:firstLine="0"/>
      </w:pPr>
    </w:p>
    <w:p w14:paraId="00CE4C66" w14:textId="61CA76DF" w:rsidR="008C1238" w:rsidRDefault="008C1238" w:rsidP="00713002">
      <w:pPr>
        <w:pStyle w:val="ListParagraph"/>
        <w:numPr>
          <w:ilvl w:val="0"/>
          <w:numId w:val="18"/>
        </w:numPr>
      </w:pPr>
      <w:r>
        <w:t>Understand important properties in audio</w:t>
      </w:r>
    </w:p>
    <w:p w14:paraId="145A23B5" w14:textId="5D00BFE3" w:rsidR="00713002" w:rsidRDefault="00C82EAB" w:rsidP="00713002">
      <w:pPr>
        <w:pStyle w:val="ListParagraph"/>
        <w:numPr>
          <w:ilvl w:val="0"/>
          <w:numId w:val="18"/>
        </w:numPr>
      </w:pPr>
      <w:r>
        <w:t>Understanding FFT</w:t>
      </w:r>
    </w:p>
    <w:p w14:paraId="6CB781CE" w14:textId="112D72BD" w:rsidR="00C82EAB" w:rsidRDefault="00C82EAB" w:rsidP="00C82EAB">
      <w:r w:rsidRPr="00C82EAB">
        <w:t>Imagine you’re at a crowded party, and you’re trying to have a conversation with a friend. The room is filled with various sounds: people talking, music playing, glasses clinking. It’s hard to focus on your friend’s voice amid all the noise</w:t>
      </w:r>
    </w:p>
    <w:p w14:paraId="00756CC2" w14:textId="77777777" w:rsidR="008566E6" w:rsidRPr="008566E6" w:rsidRDefault="008566E6" w:rsidP="008566E6">
      <w:r w:rsidRPr="008566E6">
        <w:lastRenderedPageBreak/>
        <w:t>Now, think of FFT (Fast Fourier Transform) as a magical pair of glasses that allows you to see each sound in the room as a distinct color. With these glasses, you can easily identify your friend’s voice (a specific color) among all the others. Once you see it, you can filter out the other distracting sounds (colors) and focus only on your friend’s voice.</w:t>
      </w:r>
    </w:p>
    <w:p w14:paraId="6BF3D657" w14:textId="479D67E3" w:rsidR="008C1238" w:rsidRDefault="008566E6" w:rsidP="00C82EAB">
      <w:r w:rsidRPr="008566E6">
        <w:t>FFT (Fast Fourier Transform)</w:t>
      </w:r>
      <w:r w:rsidR="00922EDE">
        <w:t xml:space="preserve"> </w:t>
      </w:r>
      <w:r w:rsidRPr="008566E6">
        <w:t>is a powerful tool that converts a signal from its original time domain into the frequency domain. By analyzing the frequency components of a signal, we can identify and remove unwanted noise, thereby enhancing the quality of the original sound</w:t>
      </w:r>
      <w:r w:rsidR="00922EDE">
        <w:t>.</w:t>
      </w:r>
    </w:p>
    <w:p w14:paraId="29C49313" w14:textId="0437F68B" w:rsidR="008C1238" w:rsidRDefault="008C1238" w:rsidP="008C1238">
      <w:pPr>
        <w:ind w:firstLine="0"/>
      </w:pPr>
      <w:proofErr w:type="gramStart"/>
      <w:r w:rsidRPr="008C1238">
        <w:rPr>
          <w:rFonts w:hint="eastAsia"/>
        </w:rPr>
        <w:t>continuous</w:t>
      </w:r>
      <w:proofErr w:type="gramEnd"/>
      <w:r w:rsidRPr="008C1238">
        <w:rPr>
          <w:rFonts w:hint="eastAsia"/>
        </w:rPr>
        <w:t xml:space="preserve"> </w:t>
      </w:r>
      <w:r w:rsidRPr="008C1238">
        <w:rPr>
          <w:rFonts w:hint="eastAsia"/>
        </w:rPr>
        <w:t>→</w:t>
      </w:r>
      <w:r w:rsidRPr="008C1238">
        <w:rPr>
          <w:rFonts w:hint="eastAsia"/>
        </w:rPr>
        <w:t xml:space="preserve"> discrete </w:t>
      </w:r>
      <w:r w:rsidRPr="008C1238">
        <w:rPr>
          <w:rFonts w:hint="eastAsia"/>
        </w:rPr>
        <w:t>→</w:t>
      </w:r>
      <w:r w:rsidRPr="008C1238">
        <w:rPr>
          <w:rFonts w:hint="eastAsia"/>
        </w:rPr>
        <w:t xml:space="preserve"> FFT</w:t>
      </w:r>
    </w:p>
    <w:p w14:paraId="0B52AD85" w14:textId="3BA1D70E" w:rsidR="008C1238" w:rsidRDefault="008C1238" w:rsidP="008C1238">
      <w:pPr>
        <w:ind w:firstLine="0"/>
      </w:pPr>
      <w:r>
        <w:t>Fundamental</w:t>
      </w:r>
    </w:p>
    <w:p w14:paraId="2077B40E" w14:textId="5B56529F" w:rsidR="008C1238" w:rsidRDefault="008C1238" w:rsidP="008C1238">
      <w:pPr>
        <w:pStyle w:val="ListParagraph"/>
        <w:numPr>
          <w:ilvl w:val="0"/>
          <w:numId w:val="20"/>
        </w:numPr>
      </w:pPr>
      <w:r w:rsidRPr="008C1238">
        <w:t>The Sampling Theorem</w:t>
      </w:r>
    </w:p>
    <w:p w14:paraId="19AC8BAF" w14:textId="77777777" w:rsidR="008C1238" w:rsidRDefault="008C1238" w:rsidP="008C1238">
      <w:pPr>
        <w:pStyle w:val="ListParagraph"/>
        <w:numPr>
          <w:ilvl w:val="0"/>
          <w:numId w:val="20"/>
        </w:numPr>
      </w:pPr>
    </w:p>
    <w:p w14:paraId="179773A9" w14:textId="4B8E9C48" w:rsidR="008566E6" w:rsidRDefault="008C1238" w:rsidP="008C1238">
      <w:pPr>
        <w:pStyle w:val="ListParagraph"/>
        <w:numPr>
          <w:ilvl w:val="0"/>
          <w:numId w:val="20"/>
        </w:numPr>
      </w:pPr>
      <w:r>
        <w:t>Visualize audio signal with FFT</w:t>
      </w:r>
    </w:p>
    <w:p w14:paraId="17E5024F" w14:textId="37C2E54E" w:rsidR="008C1238" w:rsidRDefault="008C1238" w:rsidP="008C1238">
      <w:pPr>
        <w:ind w:firstLine="0"/>
      </w:pPr>
    </w:p>
    <w:p w14:paraId="73F70C19" w14:textId="3205746D" w:rsidR="008C1238" w:rsidRDefault="00364FD9" w:rsidP="008C1238">
      <w:pPr>
        <w:pStyle w:val="ListParagraph"/>
        <w:numPr>
          <w:ilvl w:val="0"/>
          <w:numId w:val="18"/>
        </w:numPr>
      </w:pPr>
      <w:r>
        <w:t>FFT-Based Noise Reduction</w:t>
      </w:r>
    </w:p>
    <w:p w14:paraId="7AA31BDF" w14:textId="7AA45178" w:rsidR="008C1238" w:rsidRDefault="008C1238" w:rsidP="008C1238">
      <w:r>
        <w:t>There are multiple different ways of noise reduction using FFT</w:t>
      </w:r>
    </w:p>
    <w:p w14:paraId="0CD65611" w14:textId="7ECFE541" w:rsidR="008C1238" w:rsidRDefault="008C1238" w:rsidP="008C1238">
      <w:pPr>
        <w:pStyle w:val="ListParagraph"/>
        <w:numPr>
          <w:ilvl w:val="1"/>
          <w:numId w:val="18"/>
        </w:numPr>
      </w:pPr>
      <w:r>
        <w:t>Spectral Subtraction</w:t>
      </w:r>
    </w:p>
    <w:p w14:paraId="089ADD49" w14:textId="3E940014" w:rsidR="008C1238" w:rsidRDefault="008C1238" w:rsidP="008C1238">
      <w:pPr>
        <w:pStyle w:val="ListParagraph"/>
        <w:numPr>
          <w:ilvl w:val="1"/>
          <w:numId w:val="18"/>
        </w:numPr>
      </w:pPr>
      <w:r w:rsidRPr="008C1238">
        <w:t>Wiener Filtering</w:t>
      </w:r>
    </w:p>
    <w:p w14:paraId="4ED3E34B" w14:textId="3C8D260C" w:rsidR="008C1238" w:rsidRDefault="008C1238" w:rsidP="008C1238">
      <w:pPr>
        <w:pStyle w:val="ListParagraph"/>
        <w:numPr>
          <w:ilvl w:val="1"/>
          <w:numId w:val="18"/>
        </w:numPr>
      </w:pPr>
      <w:r w:rsidRPr="008C1238">
        <w:t>Low-Pass/Band-Pass Filtering</w:t>
      </w:r>
    </w:p>
    <w:p w14:paraId="03C7C957" w14:textId="77777777" w:rsidR="008C1238" w:rsidRDefault="008C1238" w:rsidP="008C1238"/>
    <w:p w14:paraId="4B7B6F5E" w14:textId="18A98416" w:rsidR="008C1238" w:rsidRDefault="008C1238" w:rsidP="008C1238">
      <w:pPr>
        <w:pStyle w:val="ListParagraph"/>
        <w:numPr>
          <w:ilvl w:val="0"/>
          <w:numId w:val="18"/>
        </w:numPr>
      </w:pPr>
      <w:r>
        <w:t>Short Time Transform</w:t>
      </w:r>
      <w:r>
        <w:t xml:space="preserve"> (Windowing)</w:t>
      </w:r>
    </w:p>
    <w:p w14:paraId="04B41DE1" w14:textId="73D7CB5A" w:rsidR="008C1238" w:rsidRDefault="008C1238" w:rsidP="008C1238">
      <w:pPr>
        <w:pStyle w:val="ListParagraph"/>
        <w:numPr>
          <w:ilvl w:val="0"/>
          <w:numId w:val="18"/>
        </w:numPr>
      </w:pPr>
      <w:r w:rsidRPr="008C1238">
        <w:t>Engineering Trade-offs</w:t>
      </w:r>
    </w:p>
    <w:p w14:paraId="38A132E8" w14:textId="2341A5A4" w:rsidR="008C1238" w:rsidRDefault="008C1238" w:rsidP="008C1238">
      <w:pPr>
        <w:pStyle w:val="ListParagraph"/>
        <w:ind w:firstLine="0"/>
      </w:pPr>
      <w:r>
        <w:t>Discuss trade off of using FFT in noise reduction</w:t>
      </w:r>
    </w:p>
    <w:p w14:paraId="287C59A0" w14:textId="5989F11D" w:rsidR="008C1238" w:rsidRDefault="008C1238" w:rsidP="008C1238">
      <w:pPr>
        <w:pStyle w:val="ListParagraph"/>
        <w:numPr>
          <w:ilvl w:val="1"/>
          <w:numId w:val="18"/>
        </w:numPr>
      </w:pPr>
      <w:r>
        <w:t>Latency vs Quality</w:t>
      </w:r>
    </w:p>
    <w:p w14:paraId="1BF3C8F8" w14:textId="42F0755D" w:rsidR="008C1238" w:rsidRDefault="008C1238" w:rsidP="008C1238">
      <w:pPr>
        <w:pStyle w:val="ListParagraph"/>
        <w:numPr>
          <w:ilvl w:val="1"/>
          <w:numId w:val="18"/>
        </w:numPr>
      </w:pPr>
      <w:r>
        <w:lastRenderedPageBreak/>
        <w:t xml:space="preserve">Artifacts: </w:t>
      </w:r>
      <w:r>
        <w:t>Does your cleaning create "musical noise"</w:t>
      </w:r>
      <w:r>
        <w:t xml:space="preserve"> (</w:t>
      </w:r>
      <w:r>
        <w:t>random chirping sounds</w:t>
      </w:r>
      <w:r>
        <w:t>)?</w:t>
      </w:r>
    </w:p>
    <w:p w14:paraId="06196353" w14:textId="77777777" w:rsidR="008C1238" w:rsidRDefault="008C1238" w:rsidP="008C1238">
      <w:pPr>
        <w:ind w:firstLine="0"/>
      </w:pPr>
    </w:p>
    <w:p w14:paraId="0B7A5765" w14:textId="77777777" w:rsidR="00080C97" w:rsidRDefault="00EC2FE4">
      <w:pPr>
        <w:pStyle w:val="NoSpacing"/>
      </w:pPr>
      <w:r>
        <w:t>Table 1</w:t>
      </w:r>
    </w:p>
    <w:sdt>
      <w:sdtPr>
        <w:alias w:val="Table title:"/>
        <w:tag w:val="Table title:"/>
        <w:id w:val="1411429294"/>
        <w:placeholder>
          <w:docPart w:val="E890305EAB2A46BE9C40B851AE21A0EA"/>
        </w:placeholder>
        <w:temporary/>
        <w:showingPlcHdr/>
        <w15:appearance w15:val="hidden"/>
        <w:text/>
      </w:sdtPr>
      <w:sdtEndPr/>
      <w:sdtContent>
        <w:p w14:paraId="6F777D27" w14:textId="77777777" w:rsidR="00080C97" w:rsidRDefault="00EC2FE4">
          <w:pPr>
            <w:pStyle w:val="TableTitle"/>
          </w:pPr>
          <w:r>
            <w:t>[This Table Title Uses a Style Named “Table Title”, Available on the Home Tab, in the Styles Gallery]</w:t>
          </w:r>
        </w:p>
      </w:sdtContent>
    </w:sdt>
    <w:tbl>
      <w:tblPr>
        <w:tblStyle w:val="MLAresearchpapertable"/>
        <w:tblW w:w="0" w:type="auto"/>
        <w:tblLook w:val="04A0" w:firstRow="1" w:lastRow="0" w:firstColumn="1" w:lastColumn="0" w:noHBand="0" w:noVBand="1"/>
        <w:tblDescription w:val="Sample table"/>
      </w:tblPr>
      <w:tblGrid>
        <w:gridCol w:w="2337"/>
        <w:gridCol w:w="2337"/>
        <w:gridCol w:w="2338"/>
        <w:gridCol w:w="2338"/>
      </w:tblGrid>
      <w:tr w:rsidR="00080C97" w14:paraId="62C7BF3F" w14:textId="77777777" w:rsidTr="00080C97">
        <w:trPr>
          <w:cnfStyle w:val="100000000000" w:firstRow="1" w:lastRow="0" w:firstColumn="0" w:lastColumn="0" w:oddVBand="0" w:evenVBand="0" w:oddHBand="0" w:evenHBand="0" w:firstRowFirstColumn="0" w:firstRowLastColumn="0" w:lastRowFirstColumn="0" w:lastRowLastColumn="0"/>
          <w:tblHeader/>
        </w:trPr>
        <w:tc>
          <w:tcPr>
            <w:tcW w:w="2337" w:type="dxa"/>
            <w:vAlign w:val="bottom"/>
          </w:tcPr>
          <w:p w14:paraId="56093B9A" w14:textId="77777777" w:rsidR="00080C97" w:rsidRDefault="0052486A" w:rsidP="00AB1E45">
            <w:pPr>
              <w:pStyle w:val="NoSpacing"/>
              <w:spacing w:before="0"/>
              <w:ind w:left="0" w:right="0"/>
            </w:pPr>
            <w:sdt>
              <w:sdtPr>
                <w:alias w:val="Column Heading:"/>
                <w:tag w:val="Column Heading:"/>
                <w:id w:val="-28580980"/>
                <w:placeholder>
                  <w:docPart w:val="FBC1E4A904BA4408AD062B24D56E6A49"/>
                </w:placeholder>
                <w:temporary/>
                <w:showingPlcHdr/>
                <w15:appearance w15:val="hidden"/>
              </w:sdtPr>
              <w:sdtEndPr/>
              <w:sdtContent>
                <w:r w:rsidR="00AB1E45">
                  <w:t>Column Heading</w:t>
                </w:r>
              </w:sdtContent>
            </w:sdt>
          </w:p>
        </w:tc>
        <w:tc>
          <w:tcPr>
            <w:tcW w:w="2337" w:type="dxa"/>
            <w:vAlign w:val="bottom"/>
          </w:tcPr>
          <w:p w14:paraId="3B40554B" w14:textId="77777777" w:rsidR="00080C97" w:rsidRDefault="0052486A" w:rsidP="00AB1E45">
            <w:pPr>
              <w:pStyle w:val="NoSpacing"/>
            </w:pPr>
            <w:sdt>
              <w:sdtPr>
                <w:alias w:val="Column Heading:"/>
                <w:tag w:val="Column Heading:"/>
                <w:id w:val="-1213258160"/>
                <w:placeholder>
                  <w:docPart w:val="5903A03CA07C4019A6EA6282E5E79991"/>
                </w:placeholder>
                <w:temporary/>
                <w:showingPlcHdr/>
                <w15:appearance w15:val="hidden"/>
              </w:sdtPr>
              <w:sdtEndPr/>
              <w:sdtContent>
                <w:r w:rsidR="00AB1E45">
                  <w:t>Column Heading</w:t>
                </w:r>
              </w:sdtContent>
            </w:sdt>
          </w:p>
        </w:tc>
        <w:tc>
          <w:tcPr>
            <w:tcW w:w="2338" w:type="dxa"/>
            <w:vAlign w:val="bottom"/>
          </w:tcPr>
          <w:p w14:paraId="2E14E9A0" w14:textId="77777777" w:rsidR="00080C97" w:rsidRDefault="0052486A" w:rsidP="00AB1E45">
            <w:pPr>
              <w:pStyle w:val="NoSpacing"/>
            </w:pPr>
            <w:sdt>
              <w:sdtPr>
                <w:alias w:val="Column Heading:"/>
                <w:tag w:val="Column Heading:"/>
                <w:id w:val="-1450397689"/>
                <w:placeholder>
                  <w:docPart w:val="EE2A76F045364506A454BE9B7EECD186"/>
                </w:placeholder>
                <w:temporary/>
                <w:showingPlcHdr/>
                <w15:appearance w15:val="hidden"/>
              </w:sdtPr>
              <w:sdtEndPr/>
              <w:sdtContent>
                <w:r w:rsidR="00AB1E45">
                  <w:t>Column Heading</w:t>
                </w:r>
              </w:sdtContent>
            </w:sdt>
          </w:p>
        </w:tc>
        <w:tc>
          <w:tcPr>
            <w:tcW w:w="2338" w:type="dxa"/>
            <w:vAlign w:val="bottom"/>
          </w:tcPr>
          <w:p w14:paraId="73536E9F" w14:textId="77777777" w:rsidR="00080C97" w:rsidRDefault="0052486A" w:rsidP="00AB1E45">
            <w:pPr>
              <w:pStyle w:val="NoSpacing"/>
            </w:pPr>
            <w:sdt>
              <w:sdtPr>
                <w:alias w:val="Column Heading:"/>
                <w:tag w:val="Column Heading:"/>
                <w:id w:val="-323586587"/>
                <w:placeholder>
                  <w:docPart w:val="4D73B16716DB4423B0FF9021B9C9D800"/>
                </w:placeholder>
                <w:temporary/>
                <w:showingPlcHdr/>
                <w15:appearance w15:val="hidden"/>
              </w:sdtPr>
              <w:sdtEndPr/>
              <w:sdtContent>
                <w:r w:rsidR="00AB1E45">
                  <w:t>Column Heading</w:t>
                </w:r>
              </w:sdtContent>
            </w:sdt>
          </w:p>
        </w:tc>
      </w:tr>
      <w:tr w:rsidR="00080C97" w14:paraId="1465F30E" w14:textId="77777777" w:rsidTr="00080C97">
        <w:tc>
          <w:tcPr>
            <w:tcW w:w="2337" w:type="dxa"/>
          </w:tcPr>
          <w:p w14:paraId="2400CCE6" w14:textId="77777777" w:rsidR="00080C97" w:rsidRDefault="0052486A">
            <w:pPr>
              <w:pStyle w:val="NoSpacing"/>
            </w:pPr>
            <w:sdt>
              <w:sdtPr>
                <w:alias w:val="Row Heading:"/>
                <w:tag w:val="Row Heading:"/>
                <w:id w:val="2139300380"/>
                <w:placeholder>
                  <w:docPart w:val="F9F1EDB404E94AF0A833F2EAE94341DC"/>
                </w:placeholder>
                <w:temporary/>
                <w:showingPlcHdr/>
                <w15:appearance w15:val="hidden"/>
              </w:sdtPr>
              <w:sdtEndPr/>
              <w:sdtContent>
                <w:r w:rsidR="00AB1E45">
                  <w:t>Row Heading</w:t>
                </w:r>
              </w:sdtContent>
            </w:sdt>
          </w:p>
        </w:tc>
        <w:tc>
          <w:tcPr>
            <w:tcW w:w="2337" w:type="dxa"/>
          </w:tcPr>
          <w:p w14:paraId="4DC15471" w14:textId="77777777" w:rsidR="00080C97" w:rsidRDefault="0052486A" w:rsidP="00AB1E45">
            <w:pPr>
              <w:pStyle w:val="NoSpacing"/>
            </w:pPr>
            <w:sdt>
              <w:sdtPr>
                <w:alias w:val="Table data:"/>
                <w:tag w:val="Table data:"/>
                <w:id w:val="-135492683"/>
                <w:placeholder>
                  <w:docPart w:val="469D9538046045838297957FC3A8A3CD"/>
                </w:placeholder>
                <w:temporary/>
                <w:showingPlcHdr/>
                <w15:appearance w15:val="hidden"/>
              </w:sdtPr>
              <w:sdtEndPr/>
              <w:sdtContent>
                <w:r w:rsidR="00AB1E45">
                  <w:t>Table data</w:t>
                </w:r>
              </w:sdtContent>
            </w:sdt>
          </w:p>
        </w:tc>
        <w:tc>
          <w:tcPr>
            <w:tcW w:w="2338" w:type="dxa"/>
          </w:tcPr>
          <w:p w14:paraId="0CD1586F" w14:textId="77777777" w:rsidR="00080C97" w:rsidRDefault="0052486A">
            <w:pPr>
              <w:pStyle w:val="NoSpacing"/>
            </w:pPr>
            <w:sdt>
              <w:sdtPr>
                <w:alias w:val="Table data:"/>
                <w:tag w:val="Table data:"/>
                <w:id w:val="96527095"/>
                <w:placeholder>
                  <w:docPart w:val="11E50B99BAFA46D3BBE16EE96230CAFC"/>
                </w:placeholder>
                <w:temporary/>
                <w:showingPlcHdr/>
                <w15:appearance w15:val="hidden"/>
              </w:sdtPr>
              <w:sdtEndPr/>
              <w:sdtContent>
                <w:r w:rsidR="00AB1E45">
                  <w:t>Table data</w:t>
                </w:r>
              </w:sdtContent>
            </w:sdt>
          </w:p>
        </w:tc>
        <w:tc>
          <w:tcPr>
            <w:tcW w:w="2338" w:type="dxa"/>
          </w:tcPr>
          <w:p w14:paraId="563A4495" w14:textId="77777777" w:rsidR="00080C97" w:rsidRDefault="0052486A">
            <w:pPr>
              <w:pStyle w:val="NoSpacing"/>
            </w:pPr>
            <w:sdt>
              <w:sdtPr>
                <w:alias w:val="Table data:"/>
                <w:tag w:val="Table data:"/>
                <w:id w:val="-171264753"/>
                <w:placeholder>
                  <w:docPart w:val="123695B2918C4FDFBB13F679ED1F52C9"/>
                </w:placeholder>
                <w:temporary/>
                <w:showingPlcHdr/>
                <w15:appearance w15:val="hidden"/>
              </w:sdtPr>
              <w:sdtEndPr/>
              <w:sdtContent>
                <w:r w:rsidR="00AB1E45">
                  <w:t>Table data</w:t>
                </w:r>
              </w:sdtContent>
            </w:sdt>
          </w:p>
        </w:tc>
      </w:tr>
      <w:tr w:rsidR="00080C97" w14:paraId="1B43DE45" w14:textId="77777777" w:rsidTr="00080C97">
        <w:tc>
          <w:tcPr>
            <w:tcW w:w="2337" w:type="dxa"/>
          </w:tcPr>
          <w:p w14:paraId="262A1B48" w14:textId="77777777" w:rsidR="00080C97" w:rsidRDefault="0052486A">
            <w:pPr>
              <w:pStyle w:val="NoSpacing"/>
            </w:pPr>
            <w:sdt>
              <w:sdtPr>
                <w:alias w:val="Row Heading:"/>
                <w:tag w:val="Row Heading:"/>
                <w:id w:val="752705245"/>
                <w:placeholder>
                  <w:docPart w:val="8CF09EF474354CFF93416E15A9890FC5"/>
                </w:placeholder>
                <w:temporary/>
                <w:showingPlcHdr/>
                <w15:appearance w15:val="hidden"/>
              </w:sdtPr>
              <w:sdtEndPr/>
              <w:sdtContent>
                <w:r w:rsidR="00AB1E45">
                  <w:t>Row Heading</w:t>
                </w:r>
              </w:sdtContent>
            </w:sdt>
          </w:p>
        </w:tc>
        <w:tc>
          <w:tcPr>
            <w:tcW w:w="2337" w:type="dxa"/>
          </w:tcPr>
          <w:p w14:paraId="38655FAA" w14:textId="77777777" w:rsidR="00080C97" w:rsidRDefault="0052486A">
            <w:pPr>
              <w:pStyle w:val="NoSpacing"/>
            </w:pPr>
            <w:sdt>
              <w:sdtPr>
                <w:alias w:val="Table data:"/>
                <w:tag w:val="Table data:"/>
                <w:id w:val="994833576"/>
                <w:placeholder>
                  <w:docPart w:val="1A177131239046C29800CB7202EBE720"/>
                </w:placeholder>
                <w:temporary/>
                <w:showingPlcHdr/>
                <w15:appearance w15:val="hidden"/>
              </w:sdtPr>
              <w:sdtEndPr/>
              <w:sdtContent>
                <w:r w:rsidR="00AB1E45">
                  <w:t>Table data</w:t>
                </w:r>
              </w:sdtContent>
            </w:sdt>
          </w:p>
        </w:tc>
        <w:tc>
          <w:tcPr>
            <w:tcW w:w="2338" w:type="dxa"/>
          </w:tcPr>
          <w:p w14:paraId="2413D3AD" w14:textId="77777777" w:rsidR="00080C97" w:rsidRDefault="0052486A">
            <w:pPr>
              <w:pStyle w:val="NoSpacing"/>
            </w:pPr>
            <w:sdt>
              <w:sdtPr>
                <w:alias w:val="Table data:"/>
                <w:tag w:val="Table data:"/>
                <w:id w:val="-1838061126"/>
                <w:placeholder>
                  <w:docPart w:val="70C8A38634484A0DA8FDACE521A07B21"/>
                </w:placeholder>
                <w:temporary/>
                <w:showingPlcHdr/>
                <w15:appearance w15:val="hidden"/>
              </w:sdtPr>
              <w:sdtEndPr/>
              <w:sdtContent>
                <w:r w:rsidR="00AB1E45">
                  <w:t>Table data</w:t>
                </w:r>
              </w:sdtContent>
            </w:sdt>
          </w:p>
        </w:tc>
        <w:tc>
          <w:tcPr>
            <w:tcW w:w="2338" w:type="dxa"/>
          </w:tcPr>
          <w:p w14:paraId="27AC624D" w14:textId="77777777" w:rsidR="00080C97" w:rsidRDefault="0052486A">
            <w:pPr>
              <w:pStyle w:val="NoSpacing"/>
            </w:pPr>
            <w:sdt>
              <w:sdtPr>
                <w:alias w:val="Table data:"/>
                <w:tag w:val="Table data:"/>
                <w:id w:val="-1127077544"/>
                <w:placeholder>
                  <w:docPart w:val="834064FAD6BB4B6DBE672C9D17020455"/>
                </w:placeholder>
                <w:temporary/>
                <w:showingPlcHdr/>
                <w15:appearance w15:val="hidden"/>
              </w:sdtPr>
              <w:sdtEndPr/>
              <w:sdtContent>
                <w:r w:rsidR="00AB1E45">
                  <w:t>Table data</w:t>
                </w:r>
              </w:sdtContent>
            </w:sdt>
          </w:p>
        </w:tc>
      </w:tr>
      <w:tr w:rsidR="00080C97" w14:paraId="4CE6A6F5" w14:textId="77777777" w:rsidTr="00080C97">
        <w:tc>
          <w:tcPr>
            <w:tcW w:w="2337" w:type="dxa"/>
          </w:tcPr>
          <w:p w14:paraId="15B2BCAF" w14:textId="77777777" w:rsidR="00080C97" w:rsidRDefault="0052486A">
            <w:pPr>
              <w:pStyle w:val="NoSpacing"/>
            </w:pPr>
            <w:sdt>
              <w:sdtPr>
                <w:alias w:val="Row Heading:"/>
                <w:tag w:val="Row Heading:"/>
                <w:id w:val="-1487088477"/>
                <w:placeholder>
                  <w:docPart w:val="0C9FCB1C276146B097515D610D9D54F8"/>
                </w:placeholder>
                <w:temporary/>
                <w:showingPlcHdr/>
                <w15:appearance w15:val="hidden"/>
              </w:sdtPr>
              <w:sdtEndPr/>
              <w:sdtContent>
                <w:r w:rsidR="00AB1E45">
                  <w:t>Row Heading</w:t>
                </w:r>
              </w:sdtContent>
            </w:sdt>
          </w:p>
        </w:tc>
        <w:tc>
          <w:tcPr>
            <w:tcW w:w="2337" w:type="dxa"/>
          </w:tcPr>
          <w:p w14:paraId="04FD4139" w14:textId="77777777" w:rsidR="00080C97" w:rsidRDefault="0052486A">
            <w:pPr>
              <w:pStyle w:val="NoSpacing"/>
            </w:pPr>
            <w:sdt>
              <w:sdtPr>
                <w:alias w:val="Table data:"/>
                <w:tag w:val="Table data:"/>
                <w:id w:val="55435237"/>
                <w:placeholder>
                  <w:docPart w:val="7663775346124E1CA937D958EC0DDD3D"/>
                </w:placeholder>
                <w:temporary/>
                <w:showingPlcHdr/>
                <w15:appearance w15:val="hidden"/>
              </w:sdtPr>
              <w:sdtEndPr/>
              <w:sdtContent>
                <w:r w:rsidR="00AB1E45">
                  <w:t>Table data</w:t>
                </w:r>
              </w:sdtContent>
            </w:sdt>
          </w:p>
        </w:tc>
        <w:tc>
          <w:tcPr>
            <w:tcW w:w="2338" w:type="dxa"/>
          </w:tcPr>
          <w:p w14:paraId="02BBCB4D" w14:textId="77777777" w:rsidR="00080C97" w:rsidRDefault="0052486A">
            <w:pPr>
              <w:pStyle w:val="NoSpacing"/>
            </w:pPr>
            <w:sdt>
              <w:sdtPr>
                <w:alias w:val="Table data:"/>
                <w:tag w:val="Table data:"/>
                <w:id w:val="-879937927"/>
                <w:placeholder>
                  <w:docPart w:val="32994AF024384FAFB19C58EB05831A0C"/>
                </w:placeholder>
                <w:temporary/>
                <w:showingPlcHdr/>
                <w15:appearance w15:val="hidden"/>
              </w:sdtPr>
              <w:sdtEndPr/>
              <w:sdtContent>
                <w:r w:rsidR="00AB1E45">
                  <w:t>Table data</w:t>
                </w:r>
              </w:sdtContent>
            </w:sdt>
          </w:p>
        </w:tc>
        <w:tc>
          <w:tcPr>
            <w:tcW w:w="2338" w:type="dxa"/>
          </w:tcPr>
          <w:p w14:paraId="79730729" w14:textId="77777777" w:rsidR="00080C97" w:rsidRDefault="0052486A">
            <w:pPr>
              <w:pStyle w:val="NoSpacing"/>
            </w:pPr>
            <w:sdt>
              <w:sdtPr>
                <w:alias w:val="Table data:"/>
                <w:tag w:val="Table data:"/>
                <w:id w:val="468704389"/>
                <w:placeholder>
                  <w:docPart w:val="F021EF37743942BBB28C1DCE5F18EF75"/>
                </w:placeholder>
                <w:temporary/>
                <w:showingPlcHdr/>
                <w15:appearance w15:val="hidden"/>
              </w:sdtPr>
              <w:sdtEndPr/>
              <w:sdtContent>
                <w:r w:rsidR="00AB1E45">
                  <w:t>Table data</w:t>
                </w:r>
              </w:sdtContent>
            </w:sdt>
          </w:p>
        </w:tc>
      </w:tr>
    </w:tbl>
    <w:p w14:paraId="479FE789" w14:textId="77777777" w:rsidR="00080C97" w:rsidRDefault="00EC2FE4">
      <w:pPr>
        <w:pStyle w:val="TableSource"/>
      </w:pPr>
      <w:r>
        <w:t xml:space="preserve">Source: </w:t>
      </w:r>
      <w:sdt>
        <w:sdtPr>
          <w:alias w:val="Table source:"/>
          <w:tag w:val="Table source:"/>
          <w:id w:val="781998742"/>
          <w:placeholder>
            <w:docPart w:val="A559557D5F634539A355B3C26A136193"/>
          </w:placeholder>
          <w:temporary/>
          <w:showingPlcHdr/>
          <w15:appearance w15:val="hidden"/>
          <w:text/>
        </w:sdtPr>
        <w:sdtEndPr/>
        <w:sdtContent>
          <w:r>
            <w:t>[This source text uses a style named “Table Source”, available on the Home tab, in the Styles gallery.]</w:t>
          </w:r>
        </w:sdtContent>
      </w:sdt>
    </w:p>
    <w:p w14:paraId="5C824723" w14:textId="77777777" w:rsidR="00080C97" w:rsidRDefault="0052486A">
      <w:pPr>
        <w:pStyle w:val="TableNote"/>
      </w:pPr>
      <w:sdt>
        <w:sdtPr>
          <w:alias w:val="Note text:"/>
          <w:tag w:val="Note text:"/>
          <w:id w:val="210009340"/>
          <w:placeholder>
            <w:docPart w:val="6380E3C1E6CE469DB4EE25B2E69FE6EE"/>
          </w:placeholder>
          <w:temporary/>
          <w:showingPlcHdr/>
          <w15:appearance w15:val="hidden"/>
          <w:text/>
        </w:sdtPr>
        <w:sdtEndPr/>
        <w:sdtContent>
          <w:r w:rsidR="00EC2FE4">
            <w:t>[This note text uses a style named “Table Note”, available on the Home tab, in the Styles gallery. Table notes use a lowercase letter instead of Arabic numerals to differentiate them from the notes to body content.]</w:t>
          </w:r>
        </w:sdtContent>
      </w:sdt>
    </w:p>
    <w:p w14:paraId="0CEFF7CA" w14:textId="77777777" w:rsidR="00080C97" w:rsidRDefault="00EC2FE4">
      <w:pPr>
        <w:pStyle w:val="NoSpacing"/>
      </w:pPr>
      <w:r>
        <w:rPr>
          <w:noProof/>
          <w:lang w:eastAsia="zh-CN" w:bidi="km-KH"/>
        </w:rPr>
        <w:lastRenderedPageBreak/>
        <w:drawing>
          <wp:inline distT="0" distB="0" distL="0" distR="0" wp14:anchorId="13436C70" wp14:editId="1CA3B6D1">
            <wp:extent cx="5943600" cy="2581275"/>
            <wp:effectExtent l="0" t="0" r="0" b="9525"/>
            <wp:docPr id="1" name="Chart 1" descr="Clustered column chart showing the values of 3 series for 4 categories"/>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01AD56" w14:textId="77777777" w:rsidR="00080C97" w:rsidRDefault="00EC2FE4">
      <w:pPr>
        <w:pStyle w:val="NoSpacing"/>
      </w:pPr>
      <w:r>
        <w:t xml:space="preserve">Fig. 1. </w:t>
      </w:r>
      <w:sdt>
        <w:sdtPr>
          <w:alias w:val="Figure text:"/>
          <w:tag w:val="Figure text:"/>
          <w:id w:val="1704364104"/>
          <w:placeholder>
            <w:docPart w:val="AE9F3315264C473D9C5782DBC79E97D9"/>
          </w:placeholder>
          <w:temporary/>
          <w:showingPlcHdr/>
          <w15:appearance w15:val="hidden"/>
          <w:text/>
        </w:sdtPr>
        <w:sdtEndPr/>
        <w:sdtContent>
          <w:r>
            <w:t>[This figure caption uses the No Indent style, available on the Home tab, in the Styles gallery. Label figures with the abbreviated “Fig.” and a figure number.]</w:t>
          </w:r>
        </w:sdtContent>
      </w:sdt>
    </w:p>
    <w:p w14:paraId="7463BBD8" w14:textId="77777777" w:rsidR="00080C97" w:rsidRDefault="0052486A">
      <w:sdt>
        <w:sdtPr>
          <w:alias w:val="Works Cited list:"/>
          <w:tag w:val="Works Cited list:"/>
          <w:id w:val="1741598655"/>
          <w:placeholder>
            <w:docPart w:val="FA35E08ACE7C4B4C99B0F2D283B4E693"/>
          </w:placeholder>
          <w:temporary/>
          <w:showingPlcHdr/>
          <w15:appearance w15:val="hidden"/>
          <w:text/>
        </w:sdtPr>
        <w:sdtEndPr/>
        <w:sdtContent>
          <w:r w:rsidR="00EC2FE4">
            <w:t xml:space="preserve">[The sample </w:t>
          </w:r>
          <w:r w:rsidR="00EC2FE4">
            <w:rPr>
              <w:rStyle w:val="Emphasis"/>
            </w:rPr>
            <w:t>Works Cited</w:t>
          </w:r>
          <w:r w:rsidR="00EC2FE4">
            <w:t xml:space="preserve"> list that follows was created using the Bibliography feature available on the References tab. This feature offers the option to specify MLA style, so that your references are automatically formatted correctly. You can also use this feature to add in-text citations, such as the one shown at the end of this paragraph. To add page numbers to a citation after you insert it, right-click the citation and then click Edit Citation. Note also that MLA rules for citations and references are extensive. So it’s a good idea to refer to </w:t>
          </w:r>
          <w:r w:rsidR="00EC2FE4">
            <w:rPr>
              <w:rStyle w:val="Emphasis"/>
            </w:rPr>
            <w:t>MLA 7th Edition</w:t>
          </w:r>
          <w:r w:rsidR="00EC2FE4">
            <w:t xml:space="preserve"> for further information.]</w:t>
          </w:r>
        </w:sdtContent>
      </w:sdt>
      <w:r w:rsidR="00EC2FE4">
        <w:t xml:space="preserve"> </w:t>
      </w:r>
      <w:sdt>
        <w:sdtPr>
          <w:alias w:val="AuthorLastName Pages:"/>
          <w:tag w:val="AuthorLastName Pages:"/>
          <w:id w:val="-1541197876"/>
          <w:placeholder>
            <w:docPart w:val="993F75CEE7574FD6B62A456637785F46"/>
          </w:placeholder>
          <w:temporary/>
          <w:showingPlcHdr/>
          <w15:appearance w15:val="hidden"/>
        </w:sdtPr>
        <w:sdtEndPr/>
        <w:sdtContent>
          <w:r w:rsidR="007D4B2F">
            <w:rPr>
              <w:noProof/>
            </w:rPr>
            <w:t>(AuthorLastName Pages)</w:t>
          </w:r>
        </w:sdtContent>
      </w:sdt>
    </w:p>
    <w:p w14:paraId="312A3432" w14:textId="77777777" w:rsidR="00080C97" w:rsidRDefault="0052486A">
      <w:sdt>
        <w:sdtPr>
          <w:alias w:val="Additional text:"/>
          <w:tag w:val="Additional text:"/>
          <w:id w:val="709383549"/>
          <w:placeholder>
            <w:docPart w:val="1F6E2A9EC73441C5AEBA3EC7D658376F"/>
          </w:placeholder>
          <w:temporary/>
          <w:showingPlcHdr/>
          <w15:appearance w15:val="hidden"/>
          <w:text/>
        </w:sdtPr>
        <w:sdtEndPr/>
        <w:sdtContent>
          <w:r w:rsidR="00EC2FE4">
            <w:t xml:space="preserve">[To use this template when creating the outline for your paper, on the Home tab, in the Styles gallery, click No Indent. Then, on the same tab, in the Paragraph group, click the Multilevel List icon and then click the MLA Outline style that appears under List Styles. The first six levels of this list style correspond to the outline levels defined in </w:t>
          </w:r>
          <w:r w:rsidR="00EC2FE4">
            <w:rPr>
              <w:rStyle w:val="Emphasis"/>
            </w:rPr>
            <w:t>MLA 7th Edition</w:t>
          </w:r>
          <w:r w:rsidR="00EC2FE4">
            <w:t>.]</w:t>
          </w:r>
        </w:sdtContent>
      </w:sdt>
    </w:p>
    <w:p w14:paraId="3B213D34" w14:textId="77777777" w:rsidR="00080C97" w:rsidRDefault="00EC2FE4">
      <w:r>
        <w:t xml:space="preserve">For additional guidance on formatting your research paper, consult </w:t>
      </w:r>
      <w:r>
        <w:rPr>
          <w:rStyle w:val="Emphasis"/>
        </w:rPr>
        <w:t>MLA 7th Edition</w:t>
      </w:r>
      <w:r>
        <w:t xml:space="preserve"> as well as your instructor.</w:t>
      </w:r>
    </w:p>
    <w:sdt>
      <w:sdtPr>
        <w:id w:val="-1426488804"/>
        <w:docPartObj>
          <w:docPartGallery w:val="Bibliographies"/>
          <w:docPartUnique/>
        </w:docPartObj>
      </w:sdtPr>
      <w:sdtEndPr>
        <w:rPr>
          <w:b/>
          <w:bCs/>
        </w:rPr>
      </w:sdtEndPr>
      <w:sdtContent>
        <w:p w14:paraId="0535C1F8" w14:textId="0BCCF88A" w:rsidR="00080C97" w:rsidRDefault="00037E9D">
          <w:r>
            <w:t>Reference:</w:t>
          </w:r>
        </w:p>
        <w:p w14:paraId="51678F56" w14:textId="57FE1BBD" w:rsidR="00037E9D" w:rsidRDefault="00037E9D" w:rsidP="00037E9D">
          <w:pPr>
            <w:pStyle w:val="ListParagraph"/>
            <w:numPr>
              <w:ilvl w:val="0"/>
              <w:numId w:val="19"/>
            </w:numPr>
          </w:pPr>
          <w:r>
            <w:lastRenderedPageBreak/>
            <w:t xml:space="preserve">Medium blog - </w:t>
          </w:r>
          <w:hyperlink r:id="rId10" w:history="1">
            <w:r w:rsidRPr="00037E9D">
              <w:rPr>
                <w:rStyle w:val="Hyperlink"/>
              </w:rPr>
              <w:t xml:space="preserve">Enhancing Sound Quality: </w:t>
            </w:r>
            <w:proofErr w:type="spellStart"/>
            <w:r w:rsidRPr="00037E9D">
              <w:rPr>
                <w:rStyle w:val="Hyperlink"/>
              </w:rPr>
              <w:t>Denoising</w:t>
            </w:r>
            <w:proofErr w:type="spellEnd"/>
            <w:r w:rsidRPr="00037E9D">
              <w:rPr>
                <w:rStyle w:val="Hyperlink"/>
              </w:rPr>
              <w:t xml:space="preserve"> Audio with FFT Using Python” | by </w:t>
            </w:r>
            <w:proofErr w:type="spellStart"/>
            <w:r w:rsidRPr="00037E9D">
              <w:rPr>
                <w:rStyle w:val="Hyperlink"/>
              </w:rPr>
              <w:t>Prerak</w:t>
            </w:r>
            <w:proofErr w:type="spellEnd"/>
            <w:r w:rsidRPr="00037E9D">
              <w:rPr>
                <w:rStyle w:val="Hyperlink"/>
              </w:rPr>
              <w:t xml:space="preserve"> Joshi | Medium</w:t>
            </w:r>
          </w:hyperlink>
        </w:p>
        <w:p w14:paraId="4A7B17BF" w14:textId="77777777" w:rsidR="00037E9D" w:rsidRDefault="00037E9D" w:rsidP="00037E9D">
          <w:pPr>
            <w:pStyle w:val="ListParagraph"/>
            <w:numPr>
              <w:ilvl w:val="0"/>
              <w:numId w:val="19"/>
            </w:numPr>
          </w:pPr>
        </w:p>
        <w:p w14:paraId="4848286B" w14:textId="38667185" w:rsidR="00080C97" w:rsidRDefault="0052486A" w:rsidP="00037E9D">
          <w:pPr>
            <w:ind w:firstLine="0"/>
          </w:pPr>
        </w:p>
      </w:sdtContent>
    </w:sdt>
    <w:sectPr w:rsidR="00080C97">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BC2C10" w14:textId="77777777" w:rsidR="0052486A" w:rsidRDefault="0052486A">
      <w:pPr>
        <w:spacing w:line="240" w:lineRule="auto"/>
      </w:pPr>
      <w:r>
        <w:separator/>
      </w:r>
    </w:p>
  </w:endnote>
  <w:endnote w:type="continuationSeparator" w:id="0">
    <w:p w14:paraId="5D0B4C74" w14:textId="77777777" w:rsidR="0052486A" w:rsidRDefault="00524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unPenh">
    <w:panose1 w:val="02000500000000020004"/>
    <w:charset w:val="00"/>
    <w:family w:val="auto"/>
    <w:pitch w:val="variable"/>
    <w:sig w:usb0="80000003" w:usb1="00000000" w:usb2="0001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CF22A0" w14:textId="77777777" w:rsidR="0052486A" w:rsidRDefault="0052486A">
      <w:pPr>
        <w:spacing w:line="240" w:lineRule="auto"/>
      </w:pPr>
      <w:r>
        <w:separator/>
      </w:r>
    </w:p>
  </w:footnote>
  <w:footnote w:type="continuationSeparator" w:id="0">
    <w:p w14:paraId="3EC58CB9" w14:textId="77777777" w:rsidR="0052486A" w:rsidRDefault="005248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A43E1" w14:textId="1BEEA5B5" w:rsidR="00080C97" w:rsidRDefault="0052486A">
    <w:pPr>
      <w:pStyle w:val="Header"/>
    </w:pPr>
    <w:sdt>
      <w:sdtPr>
        <w:alias w:val="Last Name:"/>
        <w:tag w:val="Last Name:"/>
        <w:id w:val="1658178901"/>
        <w:placeholder>
          <w:docPart w:val="123695B2918C4FDFBB13F679ED1F52C9"/>
        </w:placeholder>
        <w:showingPlcHdr/>
        <w:dataBinding w:prefixMappings="xmlns:ns0='http://schemas.microsoft.com/office/2006/coverPageProps' " w:xpath="/ns0:CoverPageProperties[1]/ns0:Abstract[1]" w:storeItemID="{55AF091B-3C7A-41E3-B477-F2FDAA23CFDA}"/>
        <w15:appearance w15:val="hidden"/>
        <w:text/>
      </w:sdtPr>
      <w:sdtEndPr/>
      <w:sdtContent>
        <w:r w:rsidR="00364FD9">
          <w:t>Table data</w:t>
        </w:r>
      </w:sdtContent>
    </w:sdt>
    <w:r w:rsidR="00EC2FE4">
      <w:t xml:space="preserve"> </w:t>
    </w:r>
    <w:r w:rsidR="00EC2FE4">
      <w:fldChar w:fldCharType="begin"/>
    </w:r>
    <w:r w:rsidR="00EC2FE4">
      <w:instrText xml:space="preserve"> PAGE   \* MERGEFORMAT </w:instrText>
    </w:r>
    <w:r w:rsidR="00EC2FE4">
      <w:fldChar w:fldCharType="separate"/>
    </w:r>
    <w:r w:rsidR="008C1238">
      <w:rPr>
        <w:noProof/>
      </w:rPr>
      <w:t>2</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F15FC" w14:textId="489FAEE5" w:rsidR="00080C97" w:rsidRDefault="0052486A">
    <w:pPr>
      <w:pStyle w:val="Header"/>
    </w:pPr>
    <w:sdt>
      <w:sdtPr>
        <w:alias w:val="Last Name:"/>
        <w:tag w:val="Last Name:"/>
        <w:id w:val="-348181431"/>
        <w:placeholder>
          <w:docPart w:val="11E50B99BAFA46D3BBE16EE96230CAFC"/>
        </w:placeholder>
        <w:showingPlcHdr/>
        <w:dataBinding w:prefixMappings="xmlns:ns0='http://schemas.microsoft.com/office/2006/coverPageProps' " w:xpath="/ns0:CoverPageProperties[1]/ns0:Abstract[1]" w:storeItemID="{55AF091B-3C7A-41E3-B477-F2FDAA23CFDA}"/>
        <w15:appearance w15:val="hidden"/>
        <w:text/>
      </w:sdtPr>
      <w:sdtEndPr/>
      <w:sdtContent>
        <w:r w:rsidR="00364FD9">
          <w:t>Table data</w:t>
        </w:r>
      </w:sdtContent>
    </w:sdt>
    <w:r w:rsidR="00EC2FE4">
      <w:t xml:space="preserve"> </w:t>
    </w:r>
    <w:r w:rsidR="00EC2FE4">
      <w:fldChar w:fldCharType="begin"/>
    </w:r>
    <w:r w:rsidR="00EC2FE4">
      <w:instrText xml:space="preserve"> PAGE   \* MERGEFORMAT </w:instrText>
    </w:r>
    <w:r w:rsidR="00EC2FE4">
      <w:fldChar w:fldCharType="separate"/>
    </w:r>
    <w:r w:rsidR="008C1238">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C54CD4"/>
    <w:multiLevelType w:val="hybridMultilevel"/>
    <w:tmpl w:val="9D1EF890"/>
    <w:lvl w:ilvl="0" w:tplc="A32C3B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F1543E0"/>
    <w:multiLevelType w:val="hybridMultilevel"/>
    <w:tmpl w:val="75549EFC"/>
    <w:lvl w:ilvl="0" w:tplc="CC1038DA">
      <w:start w:val="202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28125C"/>
    <w:multiLevelType w:val="hybridMultilevel"/>
    <w:tmpl w:val="B972CBE2"/>
    <w:lvl w:ilvl="0" w:tplc="B64E515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1C03E6D"/>
    <w:multiLevelType w:val="hybridMultilevel"/>
    <w:tmpl w:val="A62C63EA"/>
    <w:lvl w:ilvl="0" w:tplc="9C4826A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40D33"/>
    <w:multiLevelType w:val="hybridMultilevel"/>
    <w:tmpl w:val="2E109F3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6"/>
  </w:num>
  <w:num w:numId="15">
    <w:abstractNumId w:val="10"/>
  </w:num>
  <w:num w:numId="16">
    <w:abstractNumId w:val="13"/>
  </w:num>
  <w:num w:numId="17">
    <w:abstractNumId w:val="19"/>
  </w:num>
  <w:num w:numId="18">
    <w:abstractNumId w:val="21"/>
  </w:num>
  <w:num w:numId="19">
    <w:abstractNumId w:val="14"/>
  </w:num>
  <w:num w:numId="20">
    <w:abstractNumId w:val="11"/>
  </w:num>
  <w:num w:numId="21">
    <w:abstractNumId w:val="15"/>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42C"/>
    <w:rsid w:val="00032490"/>
    <w:rsid w:val="00037E9D"/>
    <w:rsid w:val="00080C97"/>
    <w:rsid w:val="002F555E"/>
    <w:rsid w:val="00345BCC"/>
    <w:rsid w:val="0034643D"/>
    <w:rsid w:val="00364FD9"/>
    <w:rsid w:val="003D080D"/>
    <w:rsid w:val="003E748F"/>
    <w:rsid w:val="00416281"/>
    <w:rsid w:val="0052486A"/>
    <w:rsid w:val="005F0513"/>
    <w:rsid w:val="006A64A8"/>
    <w:rsid w:val="00713002"/>
    <w:rsid w:val="00717658"/>
    <w:rsid w:val="007C46B7"/>
    <w:rsid w:val="007D4B2F"/>
    <w:rsid w:val="008566E6"/>
    <w:rsid w:val="008C1238"/>
    <w:rsid w:val="00922EDE"/>
    <w:rsid w:val="009538DF"/>
    <w:rsid w:val="00965112"/>
    <w:rsid w:val="00AB1E45"/>
    <w:rsid w:val="00B82F8F"/>
    <w:rsid w:val="00BD3A4E"/>
    <w:rsid w:val="00C26420"/>
    <w:rsid w:val="00C368E8"/>
    <w:rsid w:val="00C82EAB"/>
    <w:rsid w:val="00EC2FE4"/>
    <w:rsid w:val="00ED495F"/>
    <w:rsid w:val="00EF153C"/>
    <w:rsid w:val="00EF442C"/>
    <w:rsid w:val="00F21BBF"/>
    <w:rsid w:val="00FB5956"/>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7A855"/>
  <w15:chartTrackingRefBased/>
  <w15:docId w15:val="{C5BB5BD0-EC09-4016-9371-78E1E00E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styleId="ListParagraph">
    <w:name w:val="List Paragraph"/>
    <w:basedOn w:val="Normal"/>
    <w:uiPriority w:val="34"/>
    <w:unhideWhenUsed/>
    <w:qFormat/>
    <w:rsid w:val="00713002"/>
    <w:pPr>
      <w:ind w:left="720"/>
      <w:contextualSpacing/>
    </w:pPr>
  </w:style>
  <w:style w:type="character" w:styleId="Hyperlink">
    <w:name w:val="Hyperlink"/>
    <w:basedOn w:val="DefaultParagraphFont"/>
    <w:uiPriority w:val="99"/>
    <w:unhideWhenUsed/>
    <w:rsid w:val="00037E9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2889838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07994845">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001614623">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medium.com/@joshiprerak123/enhancing-sound-quality-denoising-audio-with-fft-using-python-7a1d1c8c18e6"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LA%20style%20research%20paper.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D817-4AE7-A1B6-89ABF39F4695}"/>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D817-4AE7-A1B6-89ABF39F4695}"/>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D817-4AE7-A1B6-89ABF39F4695}"/>
            </c:ext>
          </c:extLst>
        </c:ser>
        <c:dLbls>
          <c:showLegendKey val="0"/>
          <c:showVal val="0"/>
          <c:showCatName val="0"/>
          <c:showSerName val="0"/>
          <c:showPercent val="0"/>
          <c:showBubbleSize val="0"/>
        </c:dLbls>
        <c:gapWidth val="219"/>
        <c:overlap val="-27"/>
        <c:axId val="166362224"/>
        <c:axId val="166362616"/>
      </c:barChart>
      <c:catAx>
        <c:axId val="166362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362616"/>
        <c:crosses val="autoZero"/>
        <c:auto val="1"/>
        <c:lblAlgn val="ctr"/>
        <c:lblOffset val="100"/>
        <c:noMultiLvlLbl val="0"/>
      </c:catAx>
      <c:valAx>
        <c:axId val="1663626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362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890305EAB2A46BE9C40B851AE21A0EA"/>
        <w:category>
          <w:name w:val="General"/>
          <w:gallery w:val="placeholder"/>
        </w:category>
        <w:types>
          <w:type w:val="bbPlcHdr"/>
        </w:types>
        <w:behaviors>
          <w:behavior w:val="content"/>
        </w:behaviors>
        <w:guid w:val="{7E0DEC26-3CD4-41FA-8F61-36E660B7C65B}"/>
      </w:docPartPr>
      <w:docPartBody>
        <w:p w:rsidR="002B53DC" w:rsidRDefault="001D44BA">
          <w:pPr>
            <w:pStyle w:val="E890305EAB2A46BE9C40B851AE21A0EA"/>
          </w:pPr>
          <w:r>
            <w:t>[This Table Title Uses a Style Named “Table Title”, Available on the Home Tab, in the Styles Gallery]</w:t>
          </w:r>
        </w:p>
      </w:docPartBody>
    </w:docPart>
    <w:docPart>
      <w:docPartPr>
        <w:name w:val="FBC1E4A904BA4408AD062B24D56E6A49"/>
        <w:category>
          <w:name w:val="General"/>
          <w:gallery w:val="placeholder"/>
        </w:category>
        <w:types>
          <w:type w:val="bbPlcHdr"/>
        </w:types>
        <w:behaviors>
          <w:behavior w:val="content"/>
        </w:behaviors>
        <w:guid w:val="{E93A1F8B-2185-4437-8FB5-5039EF0ED70D}"/>
      </w:docPartPr>
      <w:docPartBody>
        <w:p w:rsidR="002B53DC" w:rsidRDefault="001D44BA">
          <w:pPr>
            <w:pStyle w:val="FBC1E4A904BA4408AD062B24D56E6A49"/>
          </w:pPr>
          <w:r>
            <w:t>Column Heading</w:t>
          </w:r>
        </w:p>
      </w:docPartBody>
    </w:docPart>
    <w:docPart>
      <w:docPartPr>
        <w:name w:val="5903A03CA07C4019A6EA6282E5E79991"/>
        <w:category>
          <w:name w:val="General"/>
          <w:gallery w:val="placeholder"/>
        </w:category>
        <w:types>
          <w:type w:val="bbPlcHdr"/>
        </w:types>
        <w:behaviors>
          <w:behavior w:val="content"/>
        </w:behaviors>
        <w:guid w:val="{DC59D62C-6596-4C50-87BD-9B4DC8DB34DC}"/>
      </w:docPartPr>
      <w:docPartBody>
        <w:p w:rsidR="002B53DC" w:rsidRDefault="001D44BA">
          <w:pPr>
            <w:pStyle w:val="5903A03CA07C4019A6EA6282E5E79991"/>
          </w:pPr>
          <w:r>
            <w:t>Column Heading</w:t>
          </w:r>
        </w:p>
      </w:docPartBody>
    </w:docPart>
    <w:docPart>
      <w:docPartPr>
        <w:name w:val="EE2A76F045364506A454BE9B7EECD186"/>
        <w:category>
          <w:name w:val="General"/>
          <w:gallery w:val="placeholder"/>
        </w:category>
        <w:types>
          <w:type w:val="bbPlcHdr"/>
        </w:types>
        <w:behaviors>
          <w:behavior w:val="content"/>
        </w:behaviors>
        <w:guid w:val="{D20CDF1A-392B-4CA7-B6C3-6B85DA59A324}"/>
      </w:docPartPr>
      <w:docPartBody>
        <w:p w:rsidR="002B53DC" w:rsidRDefault="001D44BA">
          <w:pPr>
            <w:pStyle w:val="EE2A76F045364506A454BE9B7EECD186"/>
          </w:pPr>
          <w:r>
            <w:t>Column Heading</w:t>
          </w:r>
        </w:p>
      </w:docPartBody>
    </w:docPart>
    <w:docPart>
      <w:docPartPr>
        <w:name w:val="4D73B16716DB4423B0FF9021B9C9D800"/>
        <w:category>
          <w:name w:val="General"/>
          <w:gallery w:val="placeholder"/>
        </w:category>
        <w:types>
          <w:type w:val="bbPlcHdr"/>
        </w:types>
        <w:behaviors>
          <w:behavior w:val="content"/>
        </w:behaviors>
        <w:guid w:val="{F6AF869D-C248-42F4-9636-0D833F212427}"/>
      </w:docPartPr>
      <w:docPartBody>
        <w:p w:rsidR="002B53DC" w:rsidRDefault="001D44BA">
          <w:pPr>
            <w:pStyle w:val="4D73B16716DB4423B0FF9021B9C9D800"/>
          </w:pPr>
          <w:r>
            <w:t>Column Heading</w:t>
          </w:r>
        </w:p>
      </w:docPartBody>
    </w:docPart>
    <w:docPart>
      <w:docPartPr>
        <w:name w:val="F9F1EDB404E94AF0A833F2EAE94341DC"/>
        <w:category>
          <w:name w:val="General"/>
          <w:gallery w:val="placeholder"/>
        </w:category>
        <w:types>
          <w:type w:val="bbPlcHdr"/>
        </w:types>
        <w:behaviors>
          <w:behavior w:val="content"/>
        </w:behaviors>
        <w:guid w:val="{40A14B7F-A798-4325-93C2-D4B2777995BB}"/>
      </w:docPartPr>
      <w:docPartBody>
        <w:p w:rsidR="002B53DC" w:rsidRDefault="001D44BA">
          <w:pPr>
            <w:pStyle w:val="F9F1EDB404E94AF0A833F2EAE94341DC"/>
          </w:pPr>
          <w:r>
            <w:t>Row Heading</w:t>
          </w:r>
        </w:p>
      </w:docPartBody>
    </w:docPart>
    <w:docPart>
      <w:docPartPr>
        <w:name w:val="469D9538046045838297957FC3A8A3CD"/>
        <w:category>
          <w:name w:val="General"/>
          <w:gallery w:val="placeholder"/>
        </w:category>
        <w:types>
          <w:type w:val="bbPlcHdr"/>
        </w:types>
        <w:behaviors>
          <w:behavior w:val="content"/>
        </w:behaviors>
        <w:guid w:val="{C797A449-FCAE-4EEF-A7F5-A5051F8A2874}"/>
      </w:docPartPr>
      <w:docPartBody>
        <w:p w:rsidR="002B53DC" w:rsidRDefault="001D44BA">
          <w:pPr>
            <w:pStyle w:val="469D9538046045838297957FC3A8A3CD"/>
          </w:pPr>
          <w:r>
            <w:t>Table data</w:t>
          </w:r>
        </w:p>
      </w:docPartBody>
    </w:docPart>
    <w:docPart>
      <w:docPartPr>
        <w:name w:val="11E50B99BAFA46D3BBE16EE96230CAFC"/>
        <w:category>
          <w:name w:val="General"/>
          <w:gallery w:val="placeholder"/>
        </w:category>
        <w:types>
          <w:type w:val="bbPlcHdr"/>
        </w:types>
        <w:behaviors>
          <w:behavior w:val="content"/>
        </w:behaviors>
        <w:guid w:val="{9908E1BD-C944-414C-849E-21F07B4E573D}"/>
      </w:docPartPr>
      <w:docPartBody>
        <w:p w:rsidR="002B53DC" w:rsidRDefault="001D44BA">
          <w:pPr>
            <w:pStyle w:val="11E50B99BAFA46D3BBE16EE96230CAFC"/>
          </w:pPr>
          <w:r>
            <w:t>Table data</w:t>
          </w:r>
        </w:p>
      </w:docPartBody>
    </w:docPart>
    <w:docPart>
      <w:docPartPr>
        <w:name w:val="123695B2918C4FDFBB13F679ED1F52C9"/>
        <w:category>
          <w:name w:val="General"/>
          <w:gallery w:val="placeholder"/>
        </w:category>
        <w:types>
          <w:type w:val="bbPlcHdr"/>
        </w:types>
        <w:behaviors>
          <w:behavior w:val="content"/>
        </w:behaviors>
        <w:guid w:val="{B84F1968-4B1B-4ED1-AA31-CEC8EEA1D922}"/>
      </w:docPartPr>
      <w:docPartBody>
        <w:p w:rsidR="002B53DC" w:rsidRDefault="001D44BA">
          <w:pPr>
            <w:pStyle w:val="123695B2918C4FDFBB13F679ED1F52C9"/>
          </w:pPr>
          <w:r>
            <w:t>Table data</w:t>
          </w:r>
        </w:p>
      </w:docPartBody>
    </w:docPart>
    <w:docPart>
      <w:docPartPr>
        <w:name w:val="8CF09EF474354CFF93416E15A9890FC5"/>
        <w:category>
          <w:name w:val="General"/>
          <w:gallery w:val="placeholder"/>
        </w:category>
        <w:types>
          <w:type w:val="bbPlcHdr"/>
        </w:types>
        <w:behaviors>
          <w:behavior w:val="content"/>
        </w:behaviors>
        <w:guid w:val="{3B5DE65C-D0A8-4107-BC0F-6850AB8D19FD}"/>
      </w:docPartPr>
      <w:docPartBody>
        <w:p w:rsidR="002B53DC" w:rsidRDefault="001D44BA">
          <w:pPr>
            <w:pStyle w:val="8CF09EF474354CFF93416E15A9890FC5"/>
          </w:pPr>
          <w:r>
            <w:t>Row Heading</w:t>
          </w:r>
        </w:p>
      </w:docPartBody>
    </w:docPart>
    <w:docPart>
      <w:docPartPr>
        <w:name w:val="1A177131239046C29800CB7202EBE720"/>
        <w:category>
          <w:name w:val="General"/>
          <w:gallery w:val="placeholder"/>
        </w:category>
        <w:types>
          <w:type w:val="bbPlcHdr"/>
        </w:types>
        <w:behaviors>
          <w:behavior w:val="content"/>
        </w:behaviors>
        <w:guid w:val="{E5110120-AD2D-4AE6-A7FE-696E3218817B}"/>
      </w:docPartPr>
      <w:docPartBody>
        <w:p w:rsidR="002B53DC" w:rsidRDefault="001D44BA">
          <w:pPr>
            <w:pStyle w:val="1A177131239046C29800CB7202EBE720"/>
          </w:pPr>
          <w:r>
            <w:t>Table data</w:t>
          </w:r>
        </w:p>
      </w:docPartBody>
    </w:docPart>
    <w:docPart>
      <w:docPartPr>
        <w:name w:val="70C8A38634484A0DA8FDACE521A07B21"/>
        <w:category>
          <w:name w:val="General"/>
          <w:gallery w:val="placeholder"/>
        </w:category>
        <w:types>
          <w:type w:val="bbPlcHdr"/>
        </w:types>
        <w:behaviors>
          <w:behavior w:val="content"/>
        </w:behaviors>
        <w:guid w:val="{527106C1-F2D0-46E6-A1A5-B62516142DCF}"/>
      </w:docPartPr>
      <w:docPartBody>
        <w:p w:rsidR="002B53DC" w:rsidRDefault="001D44BA">
          <w:pPr>
            <w:pStyle w:val="70C8A38634484A0DA8FDACE521A07B21"/>
          </w:pPr>
          <w:r>
            <w:t>Table data</w:t>
          </w:r>
        </w:p>
      </w:docPartBody>
    </w:docPart>
    <w:docPart>
      <w:docPartPr>
        <w:name w:val="834064FAD6BB4B6DBE672C9D17020455"/>
        <w:category>
          <w:name w:val="General"/>
          <w:gallery w:val="placeholder"/>
        </w:category>
        <w:types>
          <w:type w:val="bbPlcHdr"/>
        </w:types>
        <w:behaviors>
          <w:behavior w:val="content"/>
        </w:behaviors>
        <w:guid w:val="{107F59B4-4538-4D4E-96CB-ABA8CFF079ED}"/>
      </w:docPartPr>
      <w:docPartBody>
        <w:p w:rsidR="002B53DC" w:rsidRDefault="001D44BA">
          <w:pPr>
            <w:pStyle w:val="834064FAD6BB4B6DBE672C9D17020455"/>
          </w:pPr>
          <w:r>
            <w:t>Table data</w:t>
          </w:r>
        </w:p>
      </w:docPartBody>
    </w:docPart>
    <w:docPart>
      <w:docPartPr>
        <w:name w:val="0C9FCB1C276146B097515D610D9D54F8"/>
        <w:category>
          <w:name w:val="General"/>
          <w:gallery w:val="placeholder"/>
        </w:category>
        <w:types>
          <w:type w:val="bbPlcHdr"/>
        </w:types>
        <w:behaviors>
          <w:behavior w:val="content"/>
        </w:behaviors>
        <w:guid w:val="{713F8A19-0733-44FE-BC22-3FF8CE2C1C0C}"/>
      </w:docPartPr>
      <w:docPartBody>
        <w:p w:rsidR="002B53DC" w:rsidRDefault="001D44BA">
          <w:pPr>
            <w:pStyle w:val="0C9FCB1C276146B097515D610D9D54F8"/>
          </w:pPr>
          <w:r>
            <w:t>Row Heading</w:t>
          </w:r>
        </w:p>
      </w:docPartBody>
    </w:docPart>
    <w:docPart>
      <w:docPartPr>
        <w:name w:val="7663775346124E1CA937D958EC0DDD3D"/>
        <w:category>
          <w:name w:val="General"/>
          <w:gallery w:val="placeholder"/>
        </w:category>
        <w:types>
          <w:type w:val="bbPlcHdr"/>
        </w:types>
        <w:behaviors>
          <w:behavior w:val="content"/>
        </w:behaviors>
        <w:guid w:val="{419EBEB9-CD05-4AB9-93FD-0FCE724D3F3E}"/>
      </w:docPartPr>
      <w:docPartBody>
        <w:p w:rsidR="002B53DC" w:rsidRDefault="001D44BA">
          <w:pPr>
            <w:pStyle w:val="7663775346124E1CA937D958EC0DDD3D"/>
          </w:pPr>
          <w:r>
            <w:t>Table data</w:t>
          </w:r>
        </w:p>
      </w:docPartBody>
    </w:docPart>
    <w:docPart>
      <w:docPartPr>
        <w:name w:val="32994AF024384FAFB19C58EB05831A0C"/>
        <w:category>
          <w:name w:val="General"/>
          <w:gallery w:val="placeholder"/>
        </w:category>
        <w:types>
          <w:type w:val="bbPlcHdr"/>
        </w:types>
        <w:behaviors>
          <w:behavior w:val="content"/>
        </w:behaviors>
        <w:guid w:val="{21730280-F14C-4097-B65B-F03BDEB36F8F}"/>
      </w:docPartPr>
      <w:docPartBody>
        <w:p w:rsidR="002B53DC" w:rsidRDefault="001D44BA">
          <w:pPr>
            <w:pStyle w:val="32994AF024384FAFB19C58EB05831A0C"/>
          </w:pPr>
          <w:r>
            <w:t>Table data</w:t>
          </w:r>
        </w:p>
      </w:docPartBody>
    </w:docPart>
    <w:docPart>
      <w:docPartPr>
        <w:name w:val="F021EF37743942BBB28C1DCE5F18EF75"/>
        <w:category>
          <w:name w:val="General"/>
          <w:gallery w:val="placeholder"/>
        </w:category>
        <w:types>
          <w:type w:val="bbPlcHdr"/>
        </w:types>
        <w:behaviors>
          <w:behavior w:val="content"/>
        </w:behaviors>
        <w:guid w:val="{743C66AD-8FCF-4EF1-AD78-F8A9AA6B6B8D}"/>
      </w:docPartPr>
      <w:docPartBody>
        <w:p w:rsidR="002B53DC" w:rsidRDefault="001D44BA">
          <w:pPr>
            <w:pStyle w:val="F021EF37743942BBB28C1DCE5F18EF75"/>
          </w:pPr>
          <w:r>
            <w:t>Table data</w:t>
          </w:r>
        </w:p>
      </w:docPartBody>
    </w:docPart>
    <w:docPart>
      <w:docPartPr>
        <w:name w:val="A559557D5F634539A355B3C26A136193"/>
        <w:category>
          <w:name w:val="General"/>
          <w:gallery w:val="placeholder"/>
        </w:category>
        <w:types>
          <w:type w:val="bbPlcHdr"/>
        </w:types>
        <w:behaviors>
          <w:behavior w:val="content"/>
        </w:behaviors>
        <w:guid w:val="{72EC027B-ECAF-4205-AC18-4D3DA69F31D3}"/>
      </w:docPartPr>
      <w:docPartBody>
        <w:p w:rsidR="002B53DC" w:rsidRDefault="001D44BA">
          <w:pPr>
            <w:pStyle w:val="A559557D5F634539A355B3C26A136193"/>
          </w:pPr>
          <w:r>
            <w:t>[This source text uses a style named “Table Source”, available on the Home tab, in the Styles gallery.]</w:t>
          </w:r>
        </w:p>
      </w:docPartBody>
    </w:docPart>
    <w:docPart>
      <w:docPartPr>
        <w:name w:val="6380E3C1E6CE469DB4EE25B2E69FE6EE"/>
        <w:category>
          <w:name w:val="General"/>
          <w:gallery w:val="placeholder"/>
        </w:category>
        <w:types>
          <w:type w:val="bbPlcHdr"/>
        </w:types>
        <w:behaviors>
          <w:behavior w:val="content"/>
        </w:behaviors>
        <w:guid w:val="{0F0215AF-8A50-43C1-9314-01F39F89BBC9}"/>
      </w:docPartPr>
      <w:docPartBody>
        <w:p w:rsidR="002B53DC" w:rsidRDefault="001D44BA">
          <w:pPr>
            <w:pStyle w:val="6380E3C1E6CE469DB4EE25B2E69FE6EE"/>
          </w:pPr>
          <w:r>
            <w:t>[This note text uses a style named “Table Note”, available on the Home tab, in the Styles gallery. Table notes use a lowercase letter instead of Arabic numerals to differentiate them from the notes to body content.]</w:t>
          </w:r>
        </w:p>
      </w:docPartBody>
    </w:docPart>
    <w:docPart>
      <w:docPartPr>
        <w:name w:val="AE9F3315264C473D9C5782DBC79E97D9"/>
        <w:category>
          <w:name w:val="General"/>
          <w:gallery w:val="placeholder"/>
        </w:category>
        <w:types>
          <w:type w:val="bbPlcHdr"/>
        </w:types>
        <w:behaviors>
          <w:behavior w:val="content"/>
        </w:behaviors>
        <w:guid w:val="{D56600CB-A68E-4888-ACD3-F1E1F1E24DA6}"/>
      </w:docPartPr>
      <w:docPartBody>
        <w:p w:rsidR="002B53DC" w:rsidRDefault="001D44BA">
          <w:pPr>
            <w:pStyle w:val="AE9F3315264C473D9C5782DBC79E97D9"/>
          </w:pPr>
          <w:r>
            <w:t>[This figure caption uses the No Indent style, available on the Home tab, in the Styles gallery. Label figures with the abbreviated “Fig.” and a figure number.]</w:t>
          </w:r>
        </w:p>
      </w:docPartBody>
    </w:docPart>
    <w:docPart>
      <w:docPartPr>
        <w:name w:val="FA35E08ACE7C4B4C99B0F2D283B4E693"/>
        <w:category>
          <w:name w:val="General"/>
          <w:gallery w:val="placeholder"/>
        </w:category>
        <w:types>
          <w:type w:val="bbPlcHdr"/>
        </w:types>
        <w:behaviors>
          <w:behavior w:val="content"/>
        </w:behaviors>
        <w:guid w:val="{CAC5011C-6E5F-4119-A3AC-0DA463D91978}"/>
      </w:docPartPr>
      <w:docPartBody>
        <w:p w:rsidR="002B53DC" w:rsidRDefault="001D44BA">
          <w:pPr>
            <w:pStyle w:val="FA35E08ACE7C4B4C99B0F2D283B4E693"/>
          </w:pPr>
          <w:r>
            <w:t xml:space="preserve">[The sample </w:t>
          </w:r>
          <w:r>
            <w:rPr>
              <w:rStyle w:val="Emphasis"/>
            </w:rPr>
            <w:t>Works Cited</w:t>
          </w:r>
          <w:r>
            <w:t xml:space="preserve"> list that follows was created using the Bibliography feature available on the References tab. This feature offers the option to specify MLA style, so that your references are automatically formatted correctly. You can also use this feature to add in-text citations, such as the one shown at the end of this paragraph. To add page numbers to a citation after you insert it, right-click the citation and then click Edit Citation. Note also that MLA rules for citations and references are extensive. So it’s a good idea to refer to </w:t>
          </w:r>
          <w:r>
            <w:rPr>
              <w:rStyle w:val="Emphasis"/>
            </w:rPr>
            <w:t>MLA 7th Edition</w:t>
          </w:r>
          <w:r>
            <w:t xml:space="preserve"> for further information.]</w:t>
          </w:r>
        </w:p>
      </w:docPartBody>
    </w:docPart>
    <w:docPart>
      <w:docPartPr>
        <w:name w:val="993F75CEE7574FD6B62A456637785F46"/>
        <w:category>
          <w:name w:val="General"/>
          <w:gallery w:val="placeholder"/>
        </w:category>
        <w:types>
          <w:type w:val="bbPlcHdr"/>
        </w:types>
        <w:behaviors>
          <w:behavior w:val="content"/>
        </w:behaviors>
        <w:guid w:val="{1DAA988A-A6CC-4522-9513-CA0E42255097}"/>
      </w:docPartPr>
      <w:docPartBody>
        <w:p w:rsidR="002B53DC" w:rsidRDefault="001D44BA">
          <w:pPr>
            <w:pStyle w:val="993F75CEE7574FD6B62A456637785F46"/>
          </w:pPr>
          <w:r>
            <w:rPr>
              <w:noProof/>
            </w:rPr>
            <w:t>(AuthorLastName Pages)</w:t>
          </w:r>
        </w:p>
      </w:docPartBody>
    </w:docPart>
    <w:docPart>
      <w:docPartPr>
        <w:name w:val="1F6E2A9EC73441C5AEBA3EC7D658376F"/>
        <w:category>
          <w:name w:val="General"/>
          <w:gallery w:val="placeholder"/>
        </w:category>
        <w:types>
          <w:type w:val="bbPlcHdr"/>
        </w:types>
        <w:behaviors>
          <w:behavior w:val="content"/>
        </w:behaviors>
        <w:guid w:val="{543D5534-32AA-4D96-BD3A-735B1B5E821D}"/>
      </w:docPartPr>
      <w:docPartBody>
        <w:p w:rsidR="002B53DC" w:rsidRDefault="001D44BA">
          <w:pPr>
            <w:pStyle w:val="1F6E2A9EC73441C5AEBA3EC7D658376F"/>
          </w:pPr>
          <w:r>
            <w:t xml:space="preserve">[To use this template when creating the outline for your paper, on the Home tab, in the Styles gallery, click No Indent. Then, on the same tab, in the Paragraph group, click the Multilevel List icon and then click the MLA Outline style that appears under List Styles. The first six levels of this list style correspond to the outline levels defined in </w:t>
          </w:r>
          <w:r>
            <w:rPr>
              <w:rStyle w:val="Emphasis"/>
            </w:rPr>
            <w:t>MLA 7th Edition</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unPenh">
    <w:panose1 w:val="02000500000000020004"/>
    <w:charset w:val="00"/>
    <w:family w:val="auto"/>
    <w:pitch w:val="variable"/>
    <w:sig w:usb0="80000003" w:usb1="00000000" w:usb2="0001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BA"/>
    <w:rsid w:val="001D44BA"/>
    <w:rsid w:val="002B53DC"/>
    <w:rsid w:val="00800FA1"/>
    <w:rsid w:val="00D46B0F"/>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US" w:eastAsia="zh-CN"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652E5F6A5D4C3599B695C784859C70">
    <w:name w:val="C4652E5F6A5D4C3599B695C784859C70"/>
  </w:style>
  <w:style w:type="paragraph" w:customStyle="1" w:styleId="B6EDA4DBB74D43FDA36F93EC5B93CE1E">
    <w:name w:val="B6EDA4DBB74D43FDA36F93EC5B93CE1E"/>
  </w:style>
  <w:style w:type="paragraph" w:customStyle="1" w:styleId="755E24A8F35D45C7BBBEFB5A00D64FAC">
    <w:name w:val="755E24A8F35D45C7BBBEFB5A00D64FAC"/>
  </w:style>
  <w:style w:type="paragraph" w:customStyle="1" w:styleId="162E5EC104FF48F2BDCED4C37EB74163">
    <w:name w:val="162E5EC104FF48F2BDCED4C37EB74163"/>
  </w:style>
  <w:style w:type="paragraph" w:customStyle="1" w:styleId="1D74A371E5EA473BBBF6B770B623F50F">
    <w:name w:val="1D74A371E5EA473BBBF6B770B623F50F"/>
  </w:style>
  <w:style w:type="paragraph" w:customStyle="1" w:styleId="EE7A4D853D144FFC81236AC2D394544E">
    <w:name w:val="EE7A4D853D144FFC81236AC2D394544E"/>
  </w:style>
  <w:style w:type="character" w:styleId="Emphasis">
    <w:name w:val="Emphasis"/>
    <w:basedOn w:val="DefaultParagraphFont"/>
    <w:uiPriority w:val="3"/>
    <w:qFormat/>
    <w:rPr>
      <w:i/>
      <w:iCs/>
    </w:rPr>
  </w:style>
  <w:style w:type="paragraph" w:customStyle="1" w:styleId="B60F025C59BC4E75ACBA90688739FD31">
    <w:name w:val="B60F025C59BC4E75ACBA90688739FD31"/>
  </w:style>
  <w:style w:type="paragraph" w:customStyle="1" w:styleId="65B8E5BFF9BE45169B33A082BBC6A54A">
    <w:name w:val="65B8E5BFF9BE45169B33A082BBC6A54A"/>
  </w:style>
  <w:style w:type="paragraph" w:customStyle="1" w:styleId="E890305EAB2A46BE9C40B851AE21A0EA">
    <w:name w:val="E890305EAB2A46BE9C40B851AE21A0EA"/>
  </w:style>
  <w:style w:type="paragraph" w:customStyle="1" w:styleId="FBC1E4A904BA4408AD062B24D56E6A49">
    <w:name w:val="FBC1E4A904BA4408AD062B24D56E6A49"/>
  </w:style>
  <w:style w:type="paragraph" w:customStyle="1" w:styleId="5903A03CA07C4019A6EA6282E5E79991">
    <w:name w:val="5903A03CA07C4019A6EA6282E5E79991"/>
  </w:style>
  <w:style w:type="paragraph" w:customStyle="1" w:styleId="EE2A76F045364506A454BE9B7EECD186">
    <w:name w:val="EE2A76F045364506A454BE9B7EECD186"/>
  </w:style>
  <w:style w:type="paragraph" w:customStyle="1" w:styleId="4D73B16716DB4423B0FF9021B9C9D800">
    <w:name w:val="4D73B16716DB4423B0FF9021B9C9D800"/>
  </w:style>
  <w:style w:type="paragraph" w:customStyle="1" w:styleId="F9F1EDB404E94AF0A833F2EAE94341DC">
    <w:name w:val="F9F1EDB404E94AF0A833F2EAE94341DC"/>
  </w:style>
  <w:style w:type="paragraph" w:customStyle="1" w:styleId="469D9538046045838297957FC3A8A3CD">
    <w:name w:val="469D9538046045838297957FC3A8A3CD"/>
  </w:style>
  <w:style w:type="paragraph" w:customStyle="1" w:styleId="11E50B99BAFA46D3BBE16EE96230CAFC">
    <w:name w:val="11E50B99BAFA46D3BBE16EE96230CAFC"/>
  </w:style>
  <w:style w:type="paragraph" w:customStyle="1" w:styleId="123695B2918C4FDFBB13F679ED1F52C9">
    <w:name w:val="123695B2918C4FDFBB13F679ED1F52C9"/>
  </w:style>
  <w:style w:type="paragraph" w:customStyle="1" w:styleId="8CF09EF474354CFF93416E15A9890FC5">
    <w:name w:val="8CF09EF474354CFF93416E15A9890FC5"/>
  </w:style>
  <w:style w:type="paragraph" w:customStyle="1" w:styleId="1A177131239046C29800CB7202EBE720">
    <w:name w:val="1A177131239046C29800CB7202EBE720"/>
  </w:style>
  <w:style w:type="paragraph" w:customStyle="1" w:styleId="70C8A38634484A0DA8FDACE521A07B21">
    <w:name w:val="70C8A38634484A0DA8FDACE521A07B21"/>
  </w:style>
  <w:style w:type="paragraph" w:customStyle="1" w:styleId="834064FAD6BB4B6DBE672C9D17020455">
    <w:name w:val="834064FAD6BB4B6DBE672C9D17020455"/>
  </w:style>
  <w:style w:type="paragraph" w:customStyle="1" w:styleId="0C9FCB1C276146B097515D610D9D54F8">
    <w:name w:val="0C9FCB1C276146B097515D610D9D54F8"/>
  </w:style>
  <w:style w:type="paragraph" w:customStyle="1" w:styleId="7663775346124E1CA937D958EC0DDD3D">
    <w:name w:val="7663775346124E1CA937D958EC0DDD3D"/>
  </w:style>
  <w:style w:type="paragraph" w:customStyle="1" w:styleId="32994AF024384FAFB19C58EB05831A0C">
    <w:name w:val="32994AF024384FAFB19C58EB05831A0C"/>
  </w:style>
  <w:style w:type="paragraph" w:customStyle="1" w:styleId="F021EF37743942BBB28C1DCE5F18EF75">
    <w:name w:val="F021EF37743942BBB28C1DCE5F18EF75"/>
  </w:style>
  <w:style w:type="paragraph" w:customStyle="1" w:styleId="A559557D5F634539A355B3C26A136193">
    <w:name w:val="A559557D5F634539A355B3C26A136193"/>
  </w:style>
  <w:style w:type="paragraph" w:customStyle="1" w:styleId="6380E3C1E6CE469DB4EE25B2E69FE6EE">
    <w:name w:val="6380E3C1E6CE469DB4EE25B2E69FE6EE"/>
  </w:style>
  <w:style w:type="paragraph" w:customStyle="1" w:styleId="AE9F3315264C473D9C5782DBC79E97D9">
    <w:name w:val="AE9F3315264C473D9C5782DBC79E97D9"/>
  </w:style>
  <w:style w:type="paragraph" w:customStyle="1" w:styleId="FA35E08ACE7C4B4C99B0F2D283B4E693">
    <w:name w:val="FA35E08ACE7C4B4C99B0F2D283B4E693"/>
  </w:style>
  <w:style w:type="paragraph" w:customStyle="1" w:styleId="993F75CEE7574FD6B62A456637785F46">
    <w:name w:val="993F75CEE7574FD6B62A456637785F46"/>
  </w:style>
  <w:style w:type="paragraph" w:customStyle="1" w:styleId="1F6E2A9EC73441C5AEBA3EC7D658376F">
    <w:name w:val="1F6E2A9EC73441C5AEBA3EC7D65837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A832A4-52B7-4628-B59F-BB3DC6155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90</TotalTime>
  <Pages>5</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2026-02-11T12:19:00Z</dcterms:created>
  <dcterms:modified xsi:type="dcterms:W3CDTF">2026-02-14T06:44:00Z</dcterms:modified>
</cp:coreProperties>
</file>